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581C" w:rsidRDefault="002E7673">
      <w:r>
        <w:rPr>
          <w:rFonts w:ascii="Segoe UI" w:hAnsi="Segoe UI" w:cs="Segoe UI"/>
          <w:noProof/>
          <w:color w:val="333333"/>
          <w:sz w:val="21"/>
          <w:szCs w:val="21"/>
          <w:lang w:eastAsia="de-C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B54944" wp14:editId="18C8A340">
                <wp:simplePos x="0" y="0"/>
                <wp:positionH relativeFrom="column">
                  <wp:posOffset>4301020</wp:posOffset>
                </wp:positionH>
                <wp:positionV relativeFrom="paragraph">
                  <wp:posOffset>2583301</wp:posOffset>
                </wp:positionV>
                <wp:extent cx="188406" cy="1019102"/>
                <wp:effectExtent l="57150" t="38100" r="59690" b="48260"/>
                <wp:wrapNone/>
                <wp:docPr id="18" name="Gerade Verbindung mit Pfei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406" cy="101910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98DD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8" o:spid="_x0000_s1026" type="#_x0000_t32" style="position:absolute;margin-left:338.65pt;margin-top:203.4pt;width:14.85pt;height:80.2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" strokecolor="#8eaadb [1944]" strokeweight="1.5pt">
                <v:stroke startarrow="block"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color w:val="333333"/>
          <w:sz w:val="21"/>
          <w:szCs w:val="21"/>
          <w:lang w:eastAsia="de-C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5E400D" wp14:editId="4ECBFF39">
                <wp:simplePos x="0" y="0"/>
                <wp:positionH relativeFrom="column">
                  <wp:posOffset>1555121</wp:posOffset>
                </wp:positionH>
                <wp:positionV relativeFrom="paragraph">
                  <wp:posOffset>3627160</wp:posOffset>
                </wp:positionV>
                <wp:extent cx="2774687" cy="1675649"/>
                <wp:effectExtent l="38100" t="38100" r="64135" b="58420"/>
                <wp:wrapNone/>
                <wp:docPr id="17" name="Gerade Verbindung mit Pfei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4687" cy="16756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70CE6" id="Gerade Verbindung mit Pfeil 17" o:spid="_x0000_s1026" type="#_x0000_t32" style="position:absolute;margin-left:122.45pt;margin-top:285.6pt;width:218.5pt;height:131.9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" strokecolor="#8eaadb [1944]" strokeweight="1.5pt">
                <v:stroke startarrow="block"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color w:val="333333"/>
          <w:sz w:val="21"/>
          <w:szCs w:val="21"/>
          <w:lang w:eastAsia="de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3B8F70" wp14:editId="30FA8C03">
                <wp:simplePos x="0" y="0"/>
                <wp:positionH relativeFrom="column">
                  <wp:posOffset>1590734</wp:posOffset>
                </wp:positionH>
                <wp:positionV relativeFrom="paragraph">
                  <wp:posOffset>2555240</wp:posOffset>
                </wp:positionV>
                <wp:extent cx="144145" cy="2742565"/>
                <wp:effectExtent l="76200" t="38100" r="65405" b="57785"/>
                <wp:wrapNone/>
                <wp:docPr id="5" name="Gerade Verbindung mit Pfei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145" cy="274256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BDD70" id="Gerade Verbindung mit Pfeil 5" o:spid="_x0000_s1026" type="#_x0000_t32" style="position:absolute;margin-left:125.25pt;margin-top:201.2pt;width:11.35pt;height:215.9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" strokecolor="#ed7d31 [3205]" strokeweight="1.5pt">
                <v:stroke startarrow="block"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color w:val="333333"/>
          <w:sz w:val="21"/>
          <w:szCs w:val="21"/>
          <w:lang w:eastAsia="de-C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62DF86" wp14:editId="4625CD54">
                <wp:simplePos x="0" y="0"/>
                <wp:positionH relativeFrom="column">
                  <wp:posOffset>1735299</wp:posOffset>
                </wp:positionH>
                <wp:positionV relativeFrom="paragraph">
                  <wp:posOffset>2564113</wp:posOffset>
                </wp:positionV>
                <wp:extent cx="377906" cy="45719"/>
                <wp:effectExtent l="38100" t="57150" r="22225" b="88265"/>
                <wp:wrapNone/>
                <wp:docPr id="13" name="Gerade Verbindung mit Pfei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7906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6BE18" id="Gerade Verbindung mit Pfeil 13" o:spid="_x0000_s1026" type="#_x0000_t32" style="position:absolute;margin-left:136.65pt;margin-top:201.9pt;width:29.75pt;height:3.6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" strokecolor="#8eaadb [1944]" strokeweight="1.5pt">
                <v:stroke startarrow="block"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color w:val="333333"/>
          <w:sz w:val="21"/>
          <w:szCs w:val="21"/>
          <w:lang w:eastAsia="de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79B395" wp14:editId="7AEB4DEA">
                <wp:simplePos x="0" y="0"/>
                <wp:positionH relativeFrom="column">
                  <wp:posOffset>1739803</wp:posOffset>
                </wp:positionH>
                <wp:positionV relativeFrom="paragraph">
                  <wp:posOffset>2586677</wp:posOffset>
                </wp:positionV>
                <wp:extent cx="2584966" cy="1026970"/>
                <wp:effectExtent l="38100" t="38100" r="82550" b="59055"/>
                <wp:wrapNone/>
                <wp:docPr id="16" name="Gerade Verbindung mit Pfei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4966" cy="10269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DD0AE" id="Gerade Verbindung mit Pfeil 16" o:spid="_x0000_s1026" type="#_x0000_t32" style="position:absolute;margin-left:137pt;margin-top:203.7pt;width:203.55pt;height:80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" strokecolor="#8eaadb [1944]" strokeweight="1.5pt">
                <v:stroke startarrow="block"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color w:val="333333"/>
          <w:sz w:val="21"/>
          <w:szCs w:val="21"/>
          <w:lang w:eastAsia="de-C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62DF86" wp14:editId="4625CD54">
                <wp:simplePos x="0" y="0"/>
                <wp:positionH relativeFrom="column">
                  <wp:posOffset>3424461</wp:posOffset>
                </wp:positionH>
                <wp:positionV relativeFrom="paragraph">
                  <wp:posOffset>2539509</wp:posOffset>
                </wp:positionV>
                <wp:extent cx="1076206" cy="45719"/>
                <wp:effectExtent l="38100" t="76200" r="0" b="88265"/>
                <wp:wrapNone/>
                <wp:docPr id="12" name="Gerade Verbindung mit Pfei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6206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CDCBE" id="Gerade Verbindung mit Pfeil 12" o:spid="_x0000_s1026" type="#_x0000_t32" style="position:absolute;margin-left:269.65pt;margin-top:199.95pt;width:84.75pt;height:3.6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" strokecolor="#ed7d31 [3205]" strokeweight="1.5pt">
                <v:stroke startarrow="block"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color w:val="333333"/>
          <w:sz w:val="21"/>
          <w:szCs w:val="21"/>
          <w:lang w:eastAsia="de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41CF5E" wp14:editId="44BD284F">
                <wp:simplePos x="0" y="0"/>
                <wp:positionH relativeFrom="column">
                  <wp:posOffset>1591157</wp:posOffset>
                </wp:positionH>
                <wp:positionV relativeFrom="paragraph">
                  <wp:posOffset>2559610</wp:posOffset>
                </wp:positionV>
                <wp:extent cx="2914368" cy="1279065"/>
                <wp:effectExtent l="38100" t="38100" r="57785" b="54610"/>
                <wp:wrapNone/>
                <wp:docPr id="15" name="Gerade Verbindung mit Pfei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14368" cy="12790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B961E" id="Gerade Verbindung mit Pfeil 15" o:spid="_x0000_s1026" type="#_x0000_t32" style="position:absolute;margin-left:125.3pt;margin-top:201.55pt;width:229.5pt;height:100.7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" strokecolor="#8eaadb [1944]" strokeweight="1.5pt">
                <v:stroke startarrow="block"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color w:val="333333"/>
          <w:sz w:val="21"/>
          <w:szCs w:val="21"/>
          <w:lang w:eastAsia="de-C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62DF86" wp14:editId="4625CD54">
                <wp:simplePos x="0" y="0"/>
                <wp:positionH relativeFrom="column">
                  <wp:posOffset>3099248</wp:posOffset>
                </wp:positionH>
                <wp:positionV relativeFrom="page">
                  <wp:posOffset>3493853</wp:posOffset>
                </wp:positionV>
                <wp:extent cx="297454" cy="45719"/>
                <wp:effectExtent l="0" t="57150" r="7620" b="69215"/>
                <wp:wrapNone/>
                <wp:docPr id="11" name="Gerade Verbindung mit Pfeil 11" title=".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480000" flipV="1">
                          <a:off x="0" y="0"/>
                          <a:ext cx="297454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12801" id="Gerade Verbindung mit Pfeil 11" o:spid="_x0000_s1026" type="#_x0000_t32" alt="Titel: .68" style="position:absolute;margin-left:244.05pt;margin-top:275.1pt;width:23.4pt;height:3.6pt;rotation:-8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" strokecolor="#ed7d31 [3205]" strokeweight="1.5pt">
                <v:stroke startarrow="block" endarrow="block" joinstyle="miter"/>
                <w10:wrap anchory="page"/>
              </v:shape>
            </w:pict>
          </mc:Fallback>
        </mc:AlternateContent>
      </w:r>
      <w:r w:rsidR="006973B0">
        <w:rPr>
          <w:rFonts w:ascii="Segoe UI" w:hAnsi="Segoe UI" w:cs="Segoe UI"/>
          <w:noProof/>
          <w:color w:val="333333"/>
          <w:sz w:val="21"/>
          <w:szCs w:val="21"/>
          <w:lang w:eastAsia="de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2084038</wp:posOffset>
                </wp:positionH>
                <wp:positionV relativeFrom="paragraph">
                  <wp:posOffset>2538329</wp:posOffset>
                </wp:positionV>
                <wp:extent cx="991402" cy="45719"/>
                <wp:effectExtent l="38100" t="76200" r="0" b="88265"/>
                <wp:wrapNone/>
                <wp:docPr id="3" name="Gerade Verbindung mit Pfei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1402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1AE2A" id="Gerade Verbindung mit Pfeil 3" o:spid="_x0000_s1026" type="#_x0000_t32" style="position:absolute;margin-left:164.1pt;margin-top:199.85pt;width:78.05pt;height:3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" strokecolor="#ed7d31 [3205]" strokeweight="1.5pt">
                <v:stroke startarrow="block" endarrow="block" joinstyle="miter"/>
              </v:shape>
            </w:pict>
          </mc:Fallback>
        </mc:AlternateContent>
      </w:r>
      <w:r w:rsidR="006973B0">
        <w:rPr>
          <w:rFonts w:ascii="Segoe UI" w:hAnsi="Segoe UI" w:cs="Segoe UI"/>
          <w:noProof/>
          <w:color w:val="333333"/>
          <w:sz w:val="21"/>
          <w:szCs w:val="21"/>
          <w:lang w:eastAsia="de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4CD57B" wp14:editId="41A6DB0D">
                <wp:simplePos x="0" y="0"/>
                <wp:positionH relativeFrom="column">
                  <wp:posOffset>1583522</wp:posOffset>
                </wp:positionH>
                <wp:positionV relativeFrom="paragraph">
                  <wp:posOffset>3864709</wp:posOffset>
                </wp:positionV>
                <wp:extent cx="2877319" cy="1327585"/>
                <wp:effectExtent l="38100" t="38100" r="75565" b="63500"/>
                <wp:wrapNone/>
                <wp:docPr id="6" name="Gerade Verbindung mit Pfei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77319" cy="132758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13B0C" id="Gerade Verbindung mit Pfeil 6" o:spid="_x0000_s1026" type="#_x0000_t32" style="position:absolute;margin-left:124.7pt;margin-top:304.3pt;width:226.55pt;height:104.5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" strokecolor="#ed7d31 [3205]" strokeweight="1.5pt">
                <v:stroke startarrow="block" endarrow="block" joinstyle="miter"/>
              </v:shape>
            </w:pict>
          </mc:Fallback>
        </mc:AlternateContent>
      </w:r>
      <w:r w:rsidR="006973B0">
        <w:rPr>
          <w:rFonts w:ascii="Segoe UI" w:hAnsi="Segoe UI" w:cs="Segoe UI"/>
          <w:noProof/>
          <w:color w:val="333333"/>
          <w:sz w:val="21"/>
          <w:szCs w:val="21"/>
          <w:lang w:eastAsia="de-C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206488" wp14:editId="39BD6596">
                <wp:simplePos x="0" y="0"/>
                <wp:positionH relativeFrom="column">
                  <wp:posOffset>1612398</wp:posOffset>
                </wp:positionH>
                <wp:positionV relativeFrom="paragraph">
                  <wp:posOffset>3624079</wp:posOffset>
                </wp:positionV>
                <wp:extent cx="2695073" cy="221381"/>
                <wp:effectExtent l="38100" t="57150" r="29210" b="83820"/>
                <wp:wrapNone/>
                <wp:docPr id="10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95073" cy="22138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5BC9B" id="Gerade Verbindung mit Pfeil 10" o:spid="_x0000_s1026" type="#_x0000_t32" style="position:absolute;margin-left:126.95pt;margin-top:285.35pt;width:212.2pt;height:17.4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" strokecolor="#ed7d31 [3205]" strokeweight="1.5pt">
                <v:stroke startarrow="block" endarrow="block" joinstyle="miter"/>
              </v:shape>
            </w:pict>
          </mc:Fallback>
        </mc:AlternateContent>
      </w:r>
      <w:r w:rsidR="00AC0939">
        <w:rPr>
          <w:rFonts w:ascii="Segoe UI" w:hAnsi="Segoe UI" w:cs="Segoe UI"/>
          <w:noProof/>
          <w:color w:val="333333"/>
          <w:sz w:val="21"/>
          <w:szCs w:val="21"/>
          <w:lang w:eastAsia="de-C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D21C6E" wp14:editId="46999B0D">
                <wp:simplePos x="0" y="0"/>
                <wp:positionH relativeFrom="column">
                  <wp:posOffset>1525770</wp:posOffset>
                </wp:positionH>
                <wp:positionV relativeFrom="paragraph">
                  <wp:posOffset>5192295</wp:posOffset>
                </wp:positionV>
                <wp:extent cx="2934837" cy="68078"/>
                <wp:effectExtent l="38100" t="76200" r="0" b="84455"/>
                <wp:wrapNone/>
                <wp:docPr id="9" name="Gerade Verbindung mit Pfei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4837" cy="6807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409DA" id="Gerade Verbindung mit Pfeil 9" o:spid="_x0000_s1026" type="#_x0000_t32" style="position:absolute;margin-left:120.15pt;margin-top:408.85pt;width:231.1pt;height:5.3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" strokecolor="#ed7d31 [3205]" strokeweight="1.5pt">
                <v:stroke startarrow="block" endarrow="block" joinstyle="miter"/>
              </v:shape>
            </w:pict>
          </mc:Fallback>
        </mc:AlternateContent>
      </w:r>
      <w:r w:rsidR="00AC0939">
        <w:rPr>
          <w:rFonts w:ascii="Segoe UI" w:hAnsi="Segoe UI" w:cs="Segoe UI"/>
          <w:noProof/>
          <w:color w:val="333333"/>
          <w:sz w:val="21"/>
          <w:szCs w:val="21"/>
          <w:lang w:eastAsia="de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65ED92" wp14:editId="6857CA0F">
                <wp:simplePos x="0" y="0"/>
                <wp:positionH relativeFrom="column">
                  <wp:posOffset>4490351</wp:posOffset>
                </wp:positionH>
                <wp:positionV relativeFrom="paragraph">
                  <wp:posOffset>2536424</wp:posOffset>
                </wp:positionV>
                <wp:extent cx="221381" cy="2666198"/>
                <wp:effectExtent l="38100" t="38100" r="64770" b="58420"/>
                <wp:wrapNone/>
                <wp:docPr id="8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1381" cy="266619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A2FEC" id="Gerade Verbindung mit Pfeil 8" o:spid="_x0000_s1026" type="#_x0000_t32" style="position:absolute;margin-left:353.55pt;margin-top:199.7pt;width:17.45pt;height:209.9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" strokecolor="#ed7d31 [3205]" strokeweight="1.5pt">
                <v:stroke startarrow="block" endarrow="block" joinstyle="miter"/>
              </v:shape>
            </w:pict>
          </mc:Fallback>
        </mc:AlternateContent>
      </w:r>
      <w:r w:rsidR="00AC0939">
        <w:rPr>
          <w:rFonts w:ascii="Segoe UI" w:hAnsi="Segoe UI" w:cs="Segoe UI"/>
          <w:noProof/>
          <w:color w:val="333333"/>
          <w:sz w:val="21"/>
          <w:szCs w:val="21"/>
          <w:lang w:eastAsia="de-C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5C513F" wp14:editId="68A5B600">
                <wp:simplePos x="0" y="0"/>
                <wp:positionH relativeFrom="column">
                  <wp:posOffset>4317098</wp:posOffset>
                </wp:positionH>
                <wp:positionV relativeFrom="paragraph">
                  <wp:posOffset>3614452</wp:posOffset>
                </wp:positionV>
                <wp:extent cx="143744" cy="1559293"/>
                <wp:effectExtent l="38100" t="38100" r="66040" b="60325"/>
                <wp:wrapNone/>
                <wp:docPr id="7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744" cy="155929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2684A" id="Gerade Verbindung mit Pfeil 7" o:spid="_x0000_s1026" type="#_x0000_t32" style="position:absolute;margin-left:339.95pt;margin-top:284.6pt;width:11.3pt;height:122.8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" strokecolor="#ed7d31 [3205]" strokeweight="1.5pt">
                <v:stroke startarrow="block" endarrow="block" joinstyle="miter"/>
              </v:shape>
            </w:pict>
          </mc:Fallback>
        </mc:AlternateContent>
      </w:r>
      <w:r w:rsidR="00AC0939">
        <w:rPr>
          <w:rFonts w:ascii="Segoe UI" w:hAnsi="Segoe UI" w:cs="Segoe UI"/>
          <w:noProof/>
          <w:color w:val="333333"/>
          <w:sz w:val="21"/>
          <w:szCs w:val="21"/>
          <w:lang w:eastAsia="de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1545022</wp:posOffset>
                </wp:positionH>
                <wp:positionV relativeFrom="paragraph">
                  <wp:posOffset>3806959</wp:posOffset>
                </wp:positionV>
                <wp:extent cx="67377" cy="1491915"/>
                <wp:effectExtent l="76200" t="38100" r="66040" b="51435"/>
                <wp:wrapNone/>
                <wp:docPr id="4" name="Gerade Verbindung mit Pfei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377" cy="149191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2E2C85" id="Gerade Verbindung mit Pfeil 4" o:spid="_x0000_s1026" type="#_x0000_t32" style="position:absolute;margin-left:121.65pt;margin-top:299.75pt;width:5.3pt;height:117.4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" strokecolor="#ed7d31 [3205]" strokeweight="1.5pt">
                <v:stroke startarrow="block" endarrow="block" joinstyle="miter"/>
              </v:shape>
            </w:pict>
          </mc:Fallback>
        </mc:AlternateContent>
      </w:r>
      <w:bookmarkStart w:id="0" w:name="_GoBack"/>
      <w:r w:rsidR="00266532">
        <w:rPr>
          <w:rFonts w:ascii="Segoe UI" w:hAnsi="Segoe UI" w:cs="Segoe UI"/>
          <w:noProof/>
          <w:color w:val="333333"/>
          <w:sz w:val="21"/>
          <w:szCs w:val="21"/>
          <w:bdr w:val="single" w:sz="6" w:space="0" w:color="767676" w:frame="1"/>
          <w:shd w:val="clear" w:color="auto" w:fill="FFFFFF"/>
          <w:lang w:eastAsia="de-CH"/>
        </w:rPr>
        <w:drawing>
          <wp:inline distT="0" distB="0" distL="0" distR="0">
            <wp:extent cx="5760720" cy="7679944"/>
            <wp:effectExtent l="0" t="0" r="0" b="0"/>
            <wp:docPr id="1" name="Grafik 1" descr="Buetschen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etschen-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799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bookmarkEnd w:id="0"/>
    </w:p>
    <w:sectPr w:rsidR="0081581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532"/>
    <w:rsid w:val="00266532"/>
    <w:rsid w:val="002E7673"/>
    <w:rsid w:val="006973B0"/>
    <w:rsid w:val="0081581C"/>
    <w:rsid w:val="00AC0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C830BB2-9F54-4CBD-B5B0-A1EBB996B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C58FDA-B358-4570-BD84-6C440131D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EC960B86</Template>
  <TotalTime>0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Bundesamt fuer Landestopografie</Company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Scherrer Markus swisstopo</dc:creator>
  <cp:keywords/>
  <dc:description/>
  <cp:lastModifiedBy>Scherrer Markus swisstopo</cp:lastModifiedBy>
  <cp:revision>3</cp:revision>
  <dcterms:created xsi:type="dcterms:W3CDTF">2016-12-06T15:11:00Z</dcterms:created>
  <dcterms:modified xsi:type="dcterms:W3CDTF">2016-12-06T15:47:00Z</dcterms:modified>
</cp:coreProperties>
</file>